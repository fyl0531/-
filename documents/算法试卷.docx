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09515" cy="3704590"/>
            <wp:effectExtent l="0" t="0" r="635" b="10160"/>
            <wp:docPr id="1" name="图片 1" descr="HP[LHEPQI6PY)~ZE{T98Y]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P[LHEPQI6PY)~ZE{T98Y]H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378200"/>
            <wp:effectExtent l="0" t="0" r="5715" b="12700"/>
            <wp:docPr id="2" name="图片 2" descr="MXVAHZC4HF5IBPDFU)C]2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XVAHZC4HF5IBPDFU)C]2W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85490"/>
            <wp:effectExtent l="0" t="0" r="3810" b="10160"/>
            <wp:docPr id="3" name="图片 3" descr="4B]ZVUQFIGILN(ANQ(VUJ2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B]ZVUQFIGILN(ANQ(VUJ2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311525"/>
            <wp:effectExtent l="0" t="0" r="3175" b="3175"/>
            <wp:docPr id="4" name="图片 4" descr="91$C[7JG]Z4HD]L7R$H2F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1$C[7JG]Z4HD]L7R$H2FS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1679575"/>
            <wp:effectExtent l="0" t="0" r="7620" b="15875"/>
            <wp:docPr id="5" name="图片 5" descr="2@FN[8[Z8]C[6HYYIP1C%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@FN[8[Z8]C[6HYYIP1C%2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176F30"/>
    <w:rsid w:val="66176F3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ol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2018-10-27T08:41:00Z</dcterms:created>
  <dc:creator>丶末漓莫离</dc:creator>
  <cp:lastModifiedBy>丶末漓莫离</cp:lastModifiedBy>
  <dcterms:modified xsi:type="dcterms:W3CDTF">2018-10-27T08:46:18Z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